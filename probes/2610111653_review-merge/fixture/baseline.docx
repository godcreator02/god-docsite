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61D7F80D6CB54A24919BD11C09D21E1E"/>
        </w:placeholder>
      </w:sdtPr>
      <w:sdtEndPr/>
      <w:sdtContent>
        <w:p w14:paraId="00A76697" w14:textId="5275B51E" w:rsidR="005563BD" w:rsidRDefault="00A7505F" w:rsidP="005563BD">
          <w:pPr>
            <w:pStyle w:val="a3"/>
          </w:pPr>
          <w:r>
            <w:rPr>
              <w:rFonts w:hint="eastAsia"/>
            </w:rPr>
            <w:t>增量写入边界实验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61D7F80D6CB54A24919BD11C09D21E1E"/>
        </w:placeholder>
      </w:sdtPr>
      <w:sdtEndPr/>
      <w:sdtContent>
        <w:p w14:paraId="31175F43" w14:textId="3275A623" w:rsidR="005563BD" w:rsidRDefault="00A7505F" w:rsidP="005563BD">
          <w:pPr>
            <w:pStyle w:val="CoverProject"/>
          </w:pPr>
          <w:r>
            <w:t>​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61D7F80D6CB54A24919BD11C09D21E1E"/>
        </w:placeholder>
      </w:sdtPr>
      <w:sdtEndPr/>
      <w:sdtContent>
        <w:p w14:paraId="68AE4DDA" w14:textId="72076037" w:rsidR="005563BD" w:rsidRDefault="00A7505F" w:rsidP="005563BD">
          <w:pPr>
            <w:pStyle w:val="CoverMeta"/>
          </w:pPr>
          <w:r>
            <w:rPr>
              <w:rFonts w:hint="eastAsia"/>
            </w:rPr>
            <w:t>项目实验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61D7F80D6CB54A24919BD11C09D21E1E"/>
        </w:placeholder>
      </w:sdtPr>
      <w:sdtEndPr/>
      <w:sdtContent>
        <w:p w14:paraId="01ED989A" w14:textId="310EB53E" w:rsidR="005563BD" w:rsidRDefault="00A7505F" w:rsidP="005563BD">
          <w:pPr>
            <w:pStyle w:val="CoverMeta"/>
          </w:pPr>
          <w:r>
            <w:t>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61D7F80D6CB54A24919BD11C09D21E1E"/>
        </w:placeholder>
      </w:sdtPr>
      <w:sdtEndPr/>
      <w:sdtContent>
        <w:p w14:paraId="1303F310" w14:textId="22EDBD86" w:rsidR="005563BD" w:rsidRDefault="00A7505F" w:rsidP="005563BD">
          <w:pPr>
            <w:pStyle w:val="CoverMeta"/>
          </w:pPr>
          <w:r>
            <w:t>2026-10-11</w:t>
          </w:r>
        </w:p>
      </w:sdtContent>
    </w:sdt>
    <w:p w14:paraId="19905940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51BCABB7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389E370C" w14:textId="7BC707CC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619479" w:history="1">
        <w:r w:rsidRPr="007B1D00">
          <w:rPr>
            <w:rStyle w:val="ad"/>
            <w:noProof/>
          </w:rPr>
          <w:t>1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局部修改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B29D4E" w14:textId="4BD722EA" w:rsidR="009C566F" w:rsidRDefault="00B355C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0" w:history="1">
        <w:r w:rsidR="009C566F" w:rsidRPr="007B1D00">
          <w:rPr>
            <w:rStyle w:val="ad"/>
            <w:noProof/>
          </w:rPr>
          <w:t>2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引用与保留对象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_Toc242619480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2</w:t>
        </w:r>
        <w:r w:rsidR="009C566F">
          <w:rPr>
            <w:noProof/>
            <w:webHidden/>
          </w:rPr>
          <w:fldChar w:fldCharType="end"/>
        </w:r>
      </w:hyperlink>
    </w:p>
    <w:p w14:paraId="674979EC" w14:textId="5491BECF" w:rsidR="009C566F" w:rsidRDefault="00B355C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1" w:history="1">
        <w:r w:rsidR="009C566F" w:rsidRPr="007B1D00">
          <w:rPr>
            <w:rStyle w:val="ad"/>
            <w:noProof/>
          </w:rPr>
          <w:t>3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3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_Toc242619481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3</w:t>
        </w:r>
        <w:r w:rsidR="009C566F">
          <w:rPr>
            <w:noProof/>
            <w:webHidden/>
          </w:rPr>
          <w:fldChar w:fldCharType="end"/>
        </w:r>
      </w:hyperlink>
    </w:p>
    <w:p w14:paraId="08D7429B" w14:textId="3DF4EC01" w:rsidR="009C566F" w:rsidRDefault="00B355C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2" w:history="1">
        <w:r w:rsidR="009C566F" w:rsidRPr="007B1D00">
          <w:rPr>
            <w:rStyle w:val="ad"/>
            <w:noProof/>
          </w:rPr>
          <w:t>4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4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_Toc242619482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4</w:t>
        </w:r>
        <w:r w:rsidR="009C566F">
          <w:rPr>
            <w:noProof/>
            <w:webHidden/>
          </w:rPr>
          <w:fldChar w:fldCharType="end"/>
        </w:r>
      </w:hyperlink>
    </w:p>
    <w:p w14:paraId="4522EF0D" w14:textId="689BE575" w:rsidR="009C566F" w:rsidRDefault="00B355C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3" w:history="1">
        <w:r w:rsidR="009C566F" w:rsidRPr="007B1D00">
          <w:rPr>
            <w:rStyle w:val="ad"/>
            <w:noProof/>
          </w:rPr>
          <w:t>5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5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_Toc242619483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5</w:t>
        </w:r>
        <w:r w:rsidR="009C566F">
          <w:rPr>
            <w:noProof/>
            <w:webHidden/>
          </w:rPr>
          <w:fldChar w:fldCharType="end"/>
        </w:r>
      </w:hyperlink>
    </w:p>
    <w:p w14:paraId="6839AF25" w14:textId="0F88CD3A" w:rsidR="009C566F" w:rsidRDefault="00B355C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4" w:history="1">
        <w:r w:rsidR="009C566F" w:rsidRPr="007B1D00">
          <w:rPr>
            <w:rStyle w:val="ad"/>
            <w:noProof/>
          </w:rPr>
          <w:t>6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6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_Toc242619484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6</w:t>
        </w:r>
        <w:r w:rsidR="009C566F">
          <w:rPr>
            <w:noProof/>
            <w:webHidden/>
          </w:rPr>
          <w:fldChar w:fldCharType="end"/>
        </w:r>
      </w:hyperlink>
    </w:p>
    <w:p w14:paraId="08010E17" w14:textId="44BD474E" w:rsidR="009C566F" w:rsidRDefault="00B355C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5" w:history="1">
        <w:r w:rsidR="009C566F" w:rsidRPr="007B1D00">
          <w:rPr>
            <w:rStyle w:val="ad"/>
            <w:noProof/>
          </w:rPr>
          <w:t>7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7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_Toc242619485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7</w:t>
        </w:r>
        <w:r w:rsidR="009C566F">
          <w:rPr>
            <w:noProof/>
            <w:webHidden/>
          </w:rPr>
          <w:fldChar w:fldCharType="end"/>
        </w:r>
      </w:hyperlink>
    </w:p>
    <w:p w14:paraId="2B862E32" w14:textId="477E65A4" w:rsidR="009C566F" w:rsidRDefault="00B355C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6" w:history="1">
        <w:r w:rsidR="009C566F" w:rsidRPr="007B1D00">
          <w:rPr>
            <w:rStyle w:val="ad"/>
            <w:noProof/>
          </w:rPr>
          <w:t>8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8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_Toc242619486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8</w:t>
        </w:r>
        <w:r w:rsidR="009C566F">
          <w:rPr>
            <w:noProof/>
            <w:webHidden/>
          </w:rPr>
          <w:fldChar w:fldCharType="end"/>
        </w:r>
      </w:hyperlink>
    </w:p>
    <w:p w14:paraId="4E145F8D" w14:textId="55A70396" w:rsidR="005563BD" w:rsidRDefault="009C566F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7EA2766A" w14:textId="77777777" w:rsidR="005563BD" w:rsidRDefault="005563BD">
      <w:pPr>
        <w:sectPr w:rsidR="005563BD" w:rsidSect="005563BD">
          <w:headerReference w:type="default" r:id="rId7"/>
          <w:footerReference w:type="default" r:id="rId8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4C3C0AE5" w14:textId="77777777" w:rsidR="00A7505F" w:rsidRDefault="00A7505F" w:rsidP="00A7505F">
      <w:pPr>
        <w:pStyle w:val="1"/>
      </w:pPr>
      <w:bookmarkStart w:id="0" w:name="ReportBodyStart"/>
      <w:bookmarkStart w:id="1" w:name="DR_7aa963e13ea0810e4158dd909fdf_t"/>
      <w:bookmarkStart w:id="2" w:name="_Toc242619479"/>
      <w:bookmarkEnd w:id="0"/>
      <w:r>
        <w:rPr>
          <w:rFonts w:hint="eastAsia"/>
        </w:rPr>
        <w:lastRenderedPageBreak/>
        <w:t>局部修改</w:t>
      </w:r>
      <w:bookmarkEnd w:id="1"/>
      <w:bookmarkEnd w:id="2"/>
    </w:p>
    <w:p w14:paraId="21409042" w14:textId="77777777" w:rsidR="00A7505F" w:rsidRDefault="00A7505F" w:rsidP="00A7505F">
      <w:bookmarkStart w:id="3" w:name="DR_18955081f034ea299dd8d0a7186f_b"/>
      <w:r>
        <w:rPr>
          <w:rFonts w:hint="eastAsia"/>
        </w:rPr>
        <w:t>这一段是修改目标。原始版本保留全角标点与中文，后续只替换这一段。</w:t>
      </w:r>
    </w:p>
    <w:p w14:paraId="080DC1A5" w14:textId="77777777" w:rsidR="00A7505F" w:rsidRDefault="00A7505F" w:rsidP="00A7505F">
      <w:bookmarkStart w:id="4" w:name="DR_c13f821f7f32edc076f4bb83273e_b"/>
      <w:bookmarkEnd w:id="3"/>
      <w:r>
        <w:rPr>
          <w:rFonts w:hint="eastAsia"/>
        </w:rPr>
        <w:t>这一段不修改，用于检查相邻内容、格式和定位是否保留。</w:t>
      </w:r>
    </w:p>
    <w:bookmarkEnd w:id="4"/>
    <w:p w14:paraId="003290C7" w14:textId="1B7D48C6" w:rsidR="00A7505F" w:rsidRDefault="00A7505F" w:rsidP="00A7505F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SEQ Table \* ARABIC \* CHARFORMAT</w:instrText>
      </w:r>
      <w:r w:rsidRPr="00A7505F">
        <w:instrText xml:space="preserve"> </w:instrText>
      </w:r>
      <w:r>
        <w:fldChar w:fldCharType="separate"/>
      </w:r>
      <w:bookmarkStart w:id="5" w:name="DR_9c79c3fef63d8f010d6e210f5772_n"/>
      <w:r w:rsidR="009C566F">
        <w:rPr>
          <w:noProof/>
        </w:rPr>
        <w:t>1</w:t>
      </w:r>
      <w:bookmarkEnd w:id="5"/>
      <w:r>
        <w:fldChar w:fldCharType="end"/>
      </w:r>
      <w:r>
        <w:rPr>
          <w:rFonts w:hint="eastAsia"/>
        </w:rPr>
        <w:t xml:space="preserve">  </w:t>
      </w:r>
      <w:bookmarkStart w:id="6" w:name="DR_9c79c3fef63d8f010d6e210f5772_t"/>
      <w:r>
        <w:rPr>
          <w:rFonts w:hint="eastAsia"/>
        </w:rPr>
        <w:t>验证参数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A7505F" w14:paraId="34D835C2" w14:textId="77777777" w:rsidTr="00A7505F">
        <w:trPr>
          <w:cantSplit/>
          <w:tblHeader/>
        </w:trPr>
        <w:tc>
          <w:tcPr>
            <w:tcW w:w="4536" w:type="dxa"/>
            <w:shd w:val="clear" w:color="auto" w:fill="EFEFEF"/>
          </w:tcPr>
          <w:p w14:paraId="5B6CFA04" w14:textId="08313F9B" w:rsidR="00A7505F" w:rsidRDefault="00A7505F" w:rsidP="00A7505F">
            <w:pPr>
              <w:pStyle w:val="TableHeader"/>
            </w:pPr>
            <w:bookmarkStart w:id="7" w:name="DR_3b8d8f94667cd1b153817ec8d95a_b"/>
            <w:bookmarkStart w:id="8" w:name="DR_9c79c3fef63d8f010d6e210f5772_b"/>
            <w:r>
              <w:rPr>
                <w:rFonts w:hint="eastAsia"/>
              </w:rPr>
              <w:t>项目</w:t>
            </w:r>
            <w:bookmarkEnd w:id="7"/>
          </w:p>
        </w:tc>
        <w:tc>
          <w:tcPr>
            <w:tcW w:w="4536" w:type="dxa"/>
            <w:shd w:val="clear" w:color="auto" w:fill="EFEFEF"/>
          </w:tcPr>
          <w:p w14:paraId="7EC05DB7" w14:textId="6F56EA06" w:rsidR="00A7505F" w:rsidRDefault="00A7505F" w:rsidP="00A7505F">
            <w:pPr>
              <w:pStyle w:val="TableHeader"/>
            </w:pPr>
            <w:bookmarkStart w:id="9" w:name="DR_968060781e9cfebcc7ef150f3d0d_b"/>
            <w:r>
              <w:rPr>
                <w:rFonts w:hint="eastAsia"/>
              </w:rPr>
              <w:t>数值</w:t>
            </w:r>
            <w:bookmarkEnd w:id="9"/>
          </w:p>
        </w:tc>
      </w:tr>
      <w:tr w:rsidR="00A7505F" w14:paraId="3EE05039" w14:textId="77777777" w:rsidTr="00A7505F">
        <w:trPr>
          <w:cantSplit/>
        </w:trPr>
        <w:tc>
          <w:tcPr>
            <w:tcW w:w="4536" w:type="dxa"/>
            <w:shd w:val="clear" w:color="auto" w:fill="auto"/>
          </w:tcPr>
          <w:p w14:paraId="65932C1D" w14:textId="5F291754" w:rsidR="00A7505F" w:rsidRDefault="00A7505F" w:rsidP="00A7505F">
            <w:pPr>
              <w:pStyle w:val="TableText"/>
            </w:pPr>
            <w:bookmarkStart w:id="10" w:name="DR_1930b684747b4b6053bd8be9df7d_b"/>
            <w:r>
              <w:rPr>
                <w:rFonts w:hint="eastAsia"/>
              </w:rPr>
              <w:t>额定功率</w:t>
            </w:r>
            <w:bookmarkEnd w:id="10"/>
          </w:p>
        </w:tc>
        <w:tc>
          <w:tcPr>
            <w:tcW w:w="4536" w:type="dxa"/>
            <w:shd w:val="clear" w:color="auto" w:fill="auto"/>
          </w:tcPr>
          <w:p w14:paraId="5A10502A" w14:textId="0D3A17F9" w:rsidR="00A7505F" w:rsidRDefault="00A7505F" w:rsidP="00A7505F">
            <w:pPr>
              <w:pStyle w:val="TableText"/>
            </w:pPr>
            <w:bookmarkStart w:id="11" w:name="DR_c89dd8ba276dac84154048f683ac_b"/>
            <w:r>
              <w:t>100 kW</w:t>
            </w:r>
            <w:bookmarkEnd w:id="11"/>
          </w:p>
        </w:tc>
      </w:tr>
      <w:tr w:rsidR="00A7505F" w14:paraId="538E367D" w14:textId="77777777" w:rsidTr="00A7505F">
        <w:trPr>
          <w:cantSplit/>
        </w:trPr>
        <w:tc>
          <w:tcPr>
            <w:tcW w:w="4536" w:type="dxa"/>
            <w:shd w:val="clear" w:color="auto" w:fill="auto"/>
          </w:tcPr>
          <w:p w14:paraId="3E7262F0" w14:textId="40ECC7BF" w:rsidR="00A7505F" w:rsidRDefault="00A7505F" w:rsidP="00A7505F">
            <w:pPr>
              <w:pStyle w:val="TableText"/>
            </w:pPr>
            <w:bookmarkStart w:id="12" w:name="DR_725ae2ed9c7b0a6c18cfc5896ae8_b"/>
            <w:r>
              <w:rPr>
                <w:rFonts w:hint="eastAsia"/>
              </w:rPr>
              <w:t>母线电压</w:t>
            </w:r>
            <w:bookmarkEnd w:id="12"/>
          </w:p>
        </w:tc>
        <w:tc>
          <w:tcPr>
            <w:tcW w:w="4536" w:type="dxa"/>
            <w:shd w:val="clear" w:color="auto" w:fill="auto"/>
          </w:tcPr>
          <w:p w14:paraId="454A6EEC" w14:textId="0831D69E" w:rsidR="00A7505F" w:rsidRDefault="00A7505F" w:rsidP="00A7505F">
            <w:pPr>
              <w:pStyle w:val="TableText"/>
            </w:pPr>
            <w:bookmarkStart w:id="13" w:name="DR_f5b7c8da0ebb145aba53c0448e61_b"/>
            <w:r>
              <w:t>800 V</w:t>
            </w:r>
            <w:bookmarkEnd w:id="13"/>
          </w:p>
        </w:tc>
      </w:tr>
    </w:tbl>
    <w:bookmarkEnd w:id="8"/>
    <w:p w14:paraId="519AB7B8" w14:textId="2D9DDE8F" w:rsidR="00A7505F" w:rsidRDefault="00A7505F" w:rsidP="00A7505F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14" w:name="MT_DR_f9cd45bd8852ca66d7e672693774"/>
      <w:r w:rsidR="00BC6DA6" w:rsidRPr="00BC6DA6">
        <w:rPr>
          <w:position w:val="-6"/>
        </w:rPr>
        <w:object w:dxaOrig="700" w:dyaOrig="279" w14:anchorId="51AEAB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thType DR_f9cd45bd8852ca66d7e672693774" style="width:34.9pt;height:13.85pt" o:ole="">
            <v:imagedata r:id="rId9" o:title=""/>
          </v:shape>
          <o:OLEObject Type="Embed" ProgID="Equation.DSMT4" ShapeID="_x0000_i1025" DrawAspect="Content" ObjectID="_1853237815" r:id="rId10"/>
        </w:object>
      </w:r>
      <w:bookmarkEnd w:id="14"/>
      <w:r>
        <w:tab/>
        <w:t>(</w:t>
      </w:r>
      <w:bookmarkStart w:id="15" w:name="DR_f9cd45bd8852ca66d7e672693774_n"/>
      <w:r>
        <w:fldChar w:fldCharType="begin"/>
      </w:r>
      <w:r w:rsidRPr="00A7505F">
        <w:instrText xml:space="preserve"> STYLEREF 1 \s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 w:rsidRPr="00A7505F">
        <w:instrText xml:space="preserve"> SEQ Equation \* ARABIC \s 1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bookmarkEnd w:id="15"/>
      <w:r>
        <w:t>)</w:t>
      </w:r>
    </w:p>
    <w:p w14:paraId="4DB51345" w14:textId="45E8AEAF" w:rsidR="00A7505F" w:rsidRDefault="00A7505F" w:rsidP="00A7505F">
      <w:pPr>
        <w:pStyle w:val="Figure"/>
      </w:pPr>
      <w:r>
        <w:rPr>
          <w:noProof/>
        </w:rPr>
        <w:drawing>
          <wp:inline distT="0" distB="0" distL="0" distR="0" wp14:anchorId="0A82370F" wp14:editId="5F686DC1">
            <wp:extent cx="3240000" cy="1113929"/>
            <wp:effectExtent l="0" t="0" r="0" b="0"/>
            <wp:docPr id="1" name="图片 1" descr="原图保持不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原图保持不变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1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73A0" w14:textId="23384BF9" w:rsidR="00A7505F" w:rsidRDefault="00A7505F" w:rsidP="00A7505F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SEQ Figure \* ARABIC \* CHARFORMAT</w:instrText>
      </w:r>
      <w:r w:rsidRPr="00A7505F">
        <w:instrText xml:space="preserve"> </w:instrText>
      </w:r>
      <w:r>
        <w:fldChar w:fldCharType="separate"/>
      </w:r>
      <w:bookmarkStart w:id="16" w:name="DR_dc89611a97615de299a4b9f2ef8c_n"/>
      <w:r w:rsidR="009C566F">
        <w:rPr>
          <w:noProof/>
        </w:rPr>
        <w:t>1</w:t>
      </w:r>
      <w:bookmarkEnd w:id="16"/>
      <w:r>
        <w:fldChar w:fldCharType="end"/>
      </w:r>
      <w:r>
        <w:rPr>
          <w:rFonts w:hint="eastAsia"/>
        </w:rPr>
        <w:t xml:space="preserve">  </w:t>
      </w:r>
      <w:bookmarkStart w:id="17" w:name="DR_dc89611a97615de299a4b9f2ef8c_t"/>
      <w:r>
        <w:rPr>
          <w:rFonts w:hint="eastAsia"/>
        </w:rPr>
        <w:t>保留的图片</w:t>
      </w:r>
      <w:bookmarkEnd w:id="17"/>
    </w:p>
    <w:p w14:paraId="189E3D3C" w14:textId="2B066CF6" w:rsidR="00A7505F" w:rsidRDefault="00A7505F">
      <w:pPr>
        <w:spacing w:after="160" w:line="259" w:lineRule="auto"/>
        <w:ind w:firstLine="0"/>
      </w:pPr>
      <w:r>
        <w:br w:type="page"/>
      </w:r>
    </w:p>
    <w:p w14:paraId="3E5E5639" w14:textId="77777777" w:rsidR="00A7505F" w:rsidRDefault="00A7505F" w:rsidP="00A7505F">
      <w:pPr>
        <w:pStyle w:val="1"/>
      </w:pPr>
      <w:bookmarkStart w:id="18" w:name="DR_55f9567dcf63b6526d79e69454a3_t"/>
      <w:bookmarkStart w:id="19" w:name="_Toc242619480"/>
      <w:r>
        <w:rPr>
          <w:rFonts w:hint="eastAsia"/>
        </w:rPr>
        <w:lastRenderedPageBreak/>
        <w:t>引用与保留对象</w:t>
      </w:r>
      <w:bookmarkEnd w:id="18"/>
      <w:bookmarkEnd w:id="19"/>
    </w:p>
    <w:p w14:paraId="666B653C" w14:textId="46AFD7C1" w:rsidR="00A7505F" w:rsidRDefault="00A7505F" w:rsidP="00A7505F">
      <w:bookmarkStart w:id="20" w:name="DR_81a4e062c899ebb614ee016cd38f_b"/>
      <w:r>
        <w:rPr>
          <w:rFonts w:hint="eastAsia"/>
        </w:rPr>
        <w:t>第一章公式编号为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，表格编号为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bookmarkEnd w:id="20"/>
    <w:p w14:paraId="4422EA5D" w14:textId="24C92D11" w:rsidR="00A7505F" w:rsidRDefault="00A7505F" w:rsidP="00A7505F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21" w:name="MT_DR_2b155d95e9fbb5255560dd867f0c"/>
      <w:r w:rsidR="00BC6DA6" w:rsidRPr="00BC6DA6">
        <w:rPr>
          <w:position w:val="-6"/>
        </w:rPr>
        <w:object w:dxaOrig="840" w:dyaOrig="320" w14:anchorId="66726141">
          <v:shape id="_x0000_i1026" type="#_x0000_t75" alt="MathType DR_2b155d95e9fbb5255560dd867f0c" style="width:42.1pt;height:16.05pt" o:ole="">
            <v:imagedata r:id="rId12" o:title=""/>
          </v:shape>
          <o:OLEObject Type="Embed" ProgID="Equation.DSMT4" ShapeID="_x0000_i1026" DrawAspect="Content" ObjectID="_1853237816" r:id="rId13"/>
        </w:object>
      </w:r>
      <w:bookmarkEnd w:id="21"/>
      <w:r>
        <w:tab/>
        <w:t>(</w:t>
      </w:r>
      <w:bookmarkStart w:id="22" w:name="DR_2b155d95e9fbb5255560dd867f0c_n"/>
      <w:r>
        <w:fldChar w:fldCharType="begin"/>
      </w:r>
      <w:r w:rsidRPr="00A7505F">
        <w:instrText xml:space="preserve"> STYLEREF 1 \s \* CHARFORMAT </w:instrText>
      </w:r>
      <w:r>
        <w:fldChar w:fldCharType="separate"/>
      </w:r>
      <w:r w:rsidR="009C566F"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 w:rsidRPr="00A7505F">
        <w:instrText xml:space="preserve"> SEQ Equation \* ARABIC \s 1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bookmarkEnd w:id="22"/>
      <w:r>
        <w:t>)</w:t>
      </w:r>
    </w:p>
    <w:p w14:paraId="483DDDAE" w14:textId="77777777" w:rsidR="00A7505F" w:rsidRDefault="00A7505F" w:rsidP="00A7505F">
      <w:bookmarkStart w:id="23" w:name="DR_6b12e1e7148612ab92fe5ee79f02_b"/>
      <w:r>
        <w:rPr>
          <w:rFonts w:hint="eastAsia"/>
        </w:rPr>
        <w:t>结束标记：未修改的第二章仍然完整。</w:t>
      </w:r>
    </w:p>
    <w:p w14:paraId="05397820" w14:textId="77777777" w:rsidR="00A7505F" w:rsidRDefault="00A7505F" w:rsidP="00A7505F">
      <w:bookmarkStart w:id="24" w:name="DR_ddacb579ae4743b01cdd1c7d7e3a_b"/>
      <w:bookmarkEnd w:id="23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1930CFCB" w14:textId="77777777" w:rsidR="00A7505F" w:rsidRDefault="00A7505F" w:rsidP="00A7505F">
      <w:bookmarkStart w:id="25" w:name="DR_eca07fea5a4cd6cd59be808e06de_b"/>
      <w:bookmarkEnd w:id="24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21CFA2C3" w14:textId="77777777" w:rsidR="00A7505F" w:rsidRDefault="00A7505F" w:rsidP="00A7505F">
      <w:bookmarkStart w:id="26" w:name="DR_17213c1e3c9d8a4f0e838e482cfb_b"/>
      <w:bookmarkEnd w:id="25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66DF2FE4" w14:textId="77777777" w:rsidR="00A7505F" w:rsidRDefault="00A7505F" w:rsidP="00A7505F">
      <w:bookmarkStart w:id="27" w:name="DR_e90e1f16517a4c4b47f743bdcdd8_b"/>
      <w:bookmarkEnd w:id="26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bookmarkEnd w:id="27"/>
    <w:p w14:paraId="308ED6D0" w14:textId="1B3D28AE" w:rsidR="00A7505F" w:rsidRDefault="00A7505F">
      <w:pPr>
        <w:spacing w:after="160" w:line="259" w:lineRule="auto"/>
        <w:ind w:firstLine="0"/>
      </w:pPr>
      <w:r>
        <w:br w:type="page"/>
      </w:r>
    </w:p>
    <w:p w14:paraId="0B7867F9" w14:textId="77777777" w:rsidR="00A7505F" w:rsidRDefault="00A7505F" w:rsidP="00A7505F">
      <w:pPr>
        <w:pStyle w:val="1"/>
      </w:pPr>
      <w:bookmarkStart w:id="28" w:name="DR_d4e2444619c1acbc96a1297654e1_t"/>
      <w:bookmarkStart w:id="29" w:name="_Toc242619481"/>
      <w:r>
        <w:rPr>
          <w:rFonts w:hint="eastAsia"/>
        </w:rPr>
        <w:t>保留章节</w:t>
      </w:r>
      <w:r>
        <w:rPr>
          <w:rFonts w:hint="eastAsia"/>
        </w:rPr>
        <w:t xml:space="preserve"> 3</w:t>
      </w:r>
      <w:bookmarkEnd w:id="28"/>
      <w:bookmarkEnd w:id="29"/>
    </w:p>
    <w:p w14:paraId="2633C614" w14:textId="77777777" w:rsidR="00A7505F" w:rsidRDefault="00A7505F" w:rsidP="00A7505F">
      <w:bookmarkStart w:id="30" w:name="DR_797b30ac6f6de94d93d3ea50cf16_b"/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37A738FA" w14:textId="6691B17A" w:rsidR="00A7505F" w:rsidRDefault="00A7505F" w:rsidP="00A7505F">
      <w:bookmarkStart w:id="31" w:name="DR_32ff12fef6520412bc784fc8da5b_b"/>
      <w:bookmarkEnd w:id="3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47FBB17" w14:textId="77777777" w:rsidR="00A7505F" w:rsidRDefault="00A7505F" w:rsidP="00A7505F">
      <w:bookmarkStart w:id="32" w:name="DR_9b4835ec2ff790921f610492d1cb_b"/>
      <w:bookmarkEnd w:id="3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15F41B17" w14:textId="77777777" w:rsidR="00A7505F" w:rsidRDefault="00A7505F" w:rsidP="00A7505F">
      <w:bookmarkStart w:id="33" w:name="DR_f508e634eb7555ea16f727e785f0_b"/>
      <w:bookmarkEnd w:id="3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6E658974" w14:textId="77777777" w:rsidR="00A7505F" w:rsidRDefault="00A7505F" w:rsidP="00A7505F">
      <w:bookmarkStart w:id="34" w:name="DR_2d5d68069fe662cb371eb57df9f4_b"/>
      <w:bookmarkEnd w:id="3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2620E94" w14:textId="77777777" w:rsidR="00A7505F" w:rsidRDefault="00A7505F" w:rsidP="00A7505F">
      <w:bookmarkStart w:id="35" w:name="DR_8597fa37cd9e4ad245cb54b47cfc_b"/>
      <w:bookmarkEnd w:id="3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32AD0D47" w14:textId="77777777" w:rsidR="00A7505F" w:rsidRDefault="00A7505F" w:rsidP="00A7505F">
      <w:bookmarkStart w:id="36" w:name="DR_7c75b7b974b30a077892a825150a_b"/>
      <w:bookmarkEnd w:id="3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2EC215E1" w14:textId="77777777" w:rsidR="00A7505F" w:rsidRDefault="00A7505F" w:rsidP="00A7505F">
      <w:bookmarkStart w:id="37" w:name="DR_bc98c387aecb2ca037ffc4cef4ce_b"/>
      <w:bookmarkEnd w:id="3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37"/>
    <w:p w14:paraId="144E4F70" w14:textId="66CE1D85" w:rsidR="00A7505F" w:rsidRDefault="00A7505F">
      <w:pPr>
        <w:spacing w:after="160" w:line="259" w:lineRule="auto"/>
        <w:ind w:firstLine="0"/>
      </w:pPr>
      <w:r>
        <w:br w:type="page"/>
      </w:r>
    </w:p>
    <w:p w14:paraId="70EFCF83" w14:textId="77777777" w:rsidR="00A7505F" w:rsidRDefault="00A7505F" w:rsidP="00A7505F">
      <w:pPr>
        <w:pStyle w:val="1"/>
      </w:pPr>
      <w:bookmarkStart w:id="38" w:name="DR_b6329c9a212eb126cbcb49f45b3b_t"/>
      <w:bookmarkStart w:id="39" w:name="_Toc242619482"/>
      <w:r>
        <w:rPr>
          <w:rFonts w:hint="eastAsia"/>
        </w:rPr>
        <w:t>保留章节</w:t>
      </w:r>
      <w:r>
        <w:rPr>
          <w:rFonts w:hint="eastAsia"/>
        </w:rPr>
        <w:t xml:space="preserve"> 4</w:t>
      </w:r>
      <w:bookmarkEnd w:id="38"/>
      <w:bookmarkEnd w:id="39"/>
    </w:p>
    <w:p w14:paraId="73BE0775" w14:textId="77777777" w:rsidR="00A7505F" w:rsidRDefault="00A7505F" w:rsidP="00A7505F">
      <w:bookmarkStart w:id="40" w:name="DR_5a0a89b0f2f510fb61a9f4f60ae8_b"/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60CE0415" w14:textId="0D2E9702" w:rsidR="00A7505F" w:rsidRDefault="00A7505F" w:rsidP="00A7505F">
      <w:bookmarkStart w:id="41" w:name="DR_97ebb93c40eaed8e52cd219789fc_b"/>
      <w:bookmarkEnd w:id="4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BBBF7DE" w14:textId="77777777" w:rsidR="00A7505F" w:rsidRDefault="00A7505F" w:rsidP="00A7505F">
      <w:bookmarkStart w:id="42" w:name="DR_30e53673a9932a1dd9814f6170a2_b"/>
      <w:bookmarkEnd w:id="4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7CFE8BA2" w14:textId="77777777" w:rsidR="00A7505F" w:rsidRDefault="00A7505F" w:rsidP="00A7505F">
      <w:bookmarkStart w:id="43" w:name="DR_9c64ec00533c86095fdc45896662_b"/>
      <w:bookmarkEnd w:id="4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4442088E" w14:textId="77777777" w:rsidR="00A7505F" w:rsidRDefault="00A7505F" w:rsidP="00A7505F">
      <w:bookmarkStart w:id="44" w:name="DR_80ab6e73ae19afa67026784bbad8_b"/>
      <w:bookmarkEnd w:id="4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92BF51E" w14:textId="77777777" w:rsidR="00A7505F" w:rsidRDefault="00A7505F" w:rsidP="00A7505F">
      <w:bookmarkStart w:id="45" w:name="DR_4f906cec2985dd56024d52be162e_b"/>
      <w:bookmarkEnd w:id="4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4A48A706" w14:textId="77777777" w:rsidR="00A7505F" w:rsidRDefault="00A7505F" w:rsidP="00A7505F">
      <w:bookmarkStart w:id="46" w:name="DR_0fd5a23f1529386ebef4edb73062_b"/>
      <w:bookmarkEnd w:id="4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0A0A832C" w14:textId="77777777" w:rsidR="00A7505F" w:rsidRDefault="00A7505F" w:rsidP="00A7505F">
      <w:bookmarkStart w:id="47" w:name="DR_ac75ff01745ad123992ea894bd94_b"/>
      <w:bookmarkEnd w:id="4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47"/>
    <w:p w14:paraId="0C4F6DC8" w14:textId="5056DF8A" w:rsidR="00A7505F" w:rsidRDefault="00A7505F">
      <w:pPr>
        <w:spacing w:after="160" w:line="259" w:lineRule="auto"/>
        <w:ind w:firstLine="0"/>
      </w:pPr>
      <w:r>
        <w:br w:type="page"/>
      </w:r>
    </w:p>
    <w:p w14:paraId="776D9FFE" w14:textId="77777777" w:rsidR="00A7505F" w:rsidRDefault="00A7505F" w:rsidP="00A7505F">
      <w:pPr>
        <w:pStyle w:val="1"/>
      </w:pPr>
      <w:bookmarkStart w:id="48" w:name="DR_c7fabe6e7f9bd0ba565660bc97f4_t"/>
      <w:bookmarkStart w:id="49" w:name="_Toc242619483"/>
      <w:r>
        <w:rPr>
          <w:rFonts w:hint="eastAsia"/>
        </w:rPr>
        <w:t>保留章节</w:t>
      </w:r>
      <w:r>
        <w:rPr>
          <w:rFonts w:hint="eastAsia"/>
        </w:rPr>
        <w:t xml:space="preserve"> 5</w:t>
      </w:r>
      <w:bookmarkEnd w:id="48"/>
      <w:bookmarkEnd w:id="49"/>
    </w:p>
    <w:p w14:paraId="66BA12E5" w14:textId="77777777" w:rsidR="00A7505F" w:rsidRDefault="00A7505F" w:rsidP="00A7505F">
      <w:bookmarkStart w:id="50" w:name="DR_04807d1d4319582b0bdf0067ee65_b"/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728FD315" w14:textId="7E361461" w:rsidR="00A7505F" w:rsidRDefault="00A7505F" w:rsidP="00A7505F">
      <w:bookmarkStart w:id="51" w:name="DR_435bdc5dc24fcf311452d5500c3f_b"/>
      <w:bookmarkEnd w:id="5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216D1C0" w14:textId="77777777" w:rsidR="00A7505F" w:rsidRDefault="00A7505F" w:rsidP="00A7505F">
      <w:bookmarkStart w:id="52" w:name="DR_fc4a125b868e99bff1ccf4b1a311_b"/>
      <w:bookmarkEnd w:id="5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74FBCD07" w14:textId="77777777" w:rsidR="00A7505F" w:rsidRDefault="00A7505F" w:rsidP="00A7505F">
      <w:bookmarkStart w:id="53" w:name="DR_65b90ce1b28b56dccdc2db381ccf_b"/>
      <w:bookmarkEnd w:id="5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390D1711" w14:textId="77777777" w:rsidR="00A7505F" w:rsidRDefault="00A7505F" w:rsidP="00A7505F">
      <w:bookmarkStart w:id="54" w:name="DR_bf85405cc50b9d5489bee6c6bc4c_b"/>
      <w:bookmarkEnd w:id="5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63C916F" w14:textId="77777777" w:rsidR="00A7505F" w:rsidRDefault="00A7505F" w:rsidP="00A7505F">
      <w:bookmarkStart w:id="55" w:name="DR_1e2e54124e311b99060f7f721ac6_b"/>
      <w:bookmarkEnd w:id="5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74F39214" w14:textId="77777777" w:rsidR="00A7505F" w:rsidRDefault="00A7505F" w:rsidP="00A7505F">
      <w:bookmarkStart w:id="56" w:name="DR_dbd12f95be85fbf2bcec9b974b58_b"/>
      <w:bookmarkEnd w:id="5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5F74C484" w14:textId="77777777" w:rsidR="00A7505F" w:rsidRDefault="00A7505F" w:rsidP="00A7505F">
      <w:bookmarkStart w:id="57" w:name="DR_d1d0257d7014789740d3c75cb7c9_b"/>
      <w:bookmarkEnd w:id="5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57"/>
    <w:p w14:paraId="2FCA7F96" w14:textId="1DA3F663" w:rsidR="00A7505F" w:rsidRDefault="00A7505F">
      <w:pPr>
        <w:spacing w:after="160" w:line="259" w:lineRule="auto"/>
        <w:ind w:firstLine="0"/>
      </w:pPr>
      <w:r>
        <w:br w:type="page"/>
      </w:r>
    </w:p>
    <w:p w14:paraId="3E6448C5" w14:textId="77777777" w:rsidR="00A7505F" w:rsidRDefault="00A7505F" w:rsidP="00A7505F">
      <w:pPr>
        <w:pStyle w:val="1"/>
      </w:pPr>
      <w:bookmarkStart w:id="58" w:name="DR_8694bb093d292fc33bf56acb5e98_t"/>
      <w:bookmarkStart w:id="59" w:name="_Toc242619484"/>
      <w:r>
        <w:rPr>
          <w:rFonts w:hint="eastAsia"/>
        </w:rPr>
        <w:t>保留章节</w:t>
      </w:r>
      <w:r>
        <w:rPr>
          <w:rFonts w:hint="eastAsia"/>
        </w:rPr>
        <w:t xml:space="preserve"> 6</w:t>
      </w:r>
      <w:bookmarkEnd w:id="58"/>
      <w:bookmarkEnd w:id="59"/>
    </w:p>
    <w:p w14:paraId="7FCA861B" w14:textId="77777777" w:rsidR="00A7505F" w:rsidRDefault="00A7505F" w:rsidP="00A7505F">
      <w:bookmarkStart w:id="60" w:name="DR_7cf48062d4dc8c169e7105bbebf1_b"/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4EC981E3" w14:textId="6C2BE9AB" w:rsidR="00A7505F" w:rsidRDefault="00A7505F" w:rsidP="00A7505F">
      <w:bookmarkStart w:id="61" w:name="DR_7a0dd83cae447df3aed2f32e2c06_b"/>
      <w:bookmarkEnd w:id="6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4E306066" w14:textId="77777777" w:rsidR="00A7505F" w:rsidRDefault="00A7505F" w:rsidP="00A7505F">
      <w:bookmarkStart w:id="62" w:name="DR_193c7f8e79529eb0f626aac6b15f_b"/>
      <w:bookmarkEnd w:id="6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5AFE8BFE" w14:textId="77777777" w:rsidR="00A7505F" w:rsidRDefault="00A7505F" w:rsidP="00A7505F">
      <w:bookmarkStart w:id="63" w:name="DR_e9305b80e3a68e8358a9d0c21109_b"/>
      <w:bookmarkEnd w:id="6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21F98A5A" w14:textId="77777777" w:rsidR="00A7505F" w:rsidRDefault="00A7505F" w:rsidP="00A7505F">
      <w:bookmarkStart w:id="64" w:name="DR_c69b15625ea535ab437f99c6b543_b"/>
      <w:bookmarkEnd w:id="6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36AE1AD4" w14:textId="77777777" w:rsidR="00A7505F" w:rsidRDefault="00A7505F" w:rsidP="00A7505F">
      <w:bookmarkStart w:id="65" w:name="DR_bb770f10bf8d666852d108f6e272_b"/>
      <w:bookmarkEnd w:id="6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74181D21" w14:textId="77777777" w:rsidR="00A7505F" w:rsidRDefault="00A7505F" w:rsidP="00A7505F">
      <w:bookmarkStart w:id="66" w:name="DR_02fe13ebf134f428bbafe8c7d7df_b"/>
      <w:bookmarkEnd w:id="6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30AC2642" w14:textId="77777777" w:rsidR="00A7505F" w:rsidRDefault="00A7505F" w:rsidP="00A7505F">
      <w:bookmarkStart w:id="67" w:name="DR_ee24e9f5ece6972be595743c7170_b"/>
      <w:bookmarkEnd w:id="6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67"/>
    <w:p w14:paraId="36300629" w14:textId="57447ACE" w:rsidR="00A7505F" w:rsidRDefault="00A7505F">
      <w:pPr>
        <w:spacing w:after="160" w:line="259" w:lineRule="auto"/>
        <w:ind w:firstLine="0"/>
      </w:pPr>
      <w:r>
        <w:br w:type="page"/>
      </w:r>
    </w:p>
    <w:p w14:paraId="345720CE" w14:textId="77777777" w:rsidR="00A7505F" w:rsidRDefault="00A7505F" w:rsidP="00A7505F">
      <w:pPr>
        <w:pStyle w:val="1"/>
      </w:pPr>
      <w:bookmarkStart w:id="68" w:name="DR_fe1f00dc2746c16afef01a968511_t"/>
      <w:bookmarkStart w:id="69" w:name="_Toc242619485"/>
      <w:r>
        <w:rPr>
          <w:rFonts w:hint="eastAsia"/>
        </w:rPr>
        <w:t>保留章节</w:t>
      </w:r>
      <w:r>
        <w:rPr>
          <w:rFonts w:hint="eastAsia"/>
        </w:rPr>
        <w:t xml:space="preserve"> 7</w:t>
      </w:r>
      <w:bookmarkEnd w:id="68"/>
      <w:bookmarkEnd w:id="69"/>
    </w:p>
    <w:p w14:paraId="416C6183" w14:textId="77777777" w:rsidR="00A7505F" w:rsidRDefault="00A7505F" w:rsidP="00A7505F">
      <w:bookmarkStart w:id="70" w:name="DR_d0e33ba416d8da9e5764ae950c04_b"/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09907DBF" w14:textId="6BE7C21E" w:rsidR="00A7505F" w:rsidRDefault="00A7505F" w:rsidP="00A7505F">
      <w:bookmarkStart w:id="71" w:name="DR_8b0c0341ef68e90b91729bc36b72_b"/>
      <w:bookmarkEnd w:id="7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0F9BC1FE" w14:textId="77777777" w:rsidR="00A7505F" w:rsidRDefault="00A7505F" w:rsidP="00A7505F">
      <w:bookmarkStart w:id="72" w:name="DR_6bcaa66e6e03d42d11d9a0a9cdf7_b"/>
      <w:bookmarkEnd w:id="7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42E6BC56" w14:textId="77777777" w:rsidR="00A7505F" w:rsidRDefault="00A7505F" w:rsidP="00A7505F">
      <w:bookmarkStart w:id="73" w:name="DR_4e476f8cd5a6fb9e3065b054e667_b"/>
      <w:bookmarkEnd w:id="7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69D4B7A5" w14:textId="77777777" w:rsidR="00A7505F" w:rsidRDefault="00A7505F" w:rsidP="00A7505F">
      <w:bookmarkStart w:id="74" w:name="DR_7e587dee15b0b174574aaeaeb4d9_b"/>
      <w:bookmarkEnd w:id="7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38741850" w14:textId="77777777" w:rsidR="00A7505F" w:rsidRDefault="00A7505F" w:rsidP="00A7505F">
      <w:bookmarkStart w:id="75" w:name="DR_a984f4f266250f5fc9ec3edd65c8_b"/>
      <w:bookmarkEnd w:id="7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0FFB3215" w14:textId="77777777" w:rsidR="00A7505F" w:rsidRDefault="00A7505F" w:rsidP="00A7505F">
      <w:bookmarkStart w:id="76" w:name="DR_a89677340b041dbcc4383d688b0f_b"/>
      <w:bookmarkEnd w:id="7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17D6B85D" w14:textId="77777777" w:rsidR="00A7505F" w:rsidRDefault="00A7505F" w:rsidP="00A7505F">
      <w:bookmarkStart w:id="77" w:name="DR_02f109f022851af4eeef37472646_b"/>
      <w:bookmarkEnd w:id="7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77"/>
    <w:p w14:paraId="79281FF4" w14:textId="236B835B" w:rsidR="00A7505F" w:rsidRDefault="00A7505F">
      <w:pPr>
        <w:spacing w:after="160" w:line="259" w:lineRule="auto"/>
        <w:ind w:firstLine="0"/>
      </w:pPr>
      <w:r>
        <w:br w:type="page"/>
      </w:r>
    </w:p>
    <w:p w14:paraId="1FFDD1E2" w14:textId="77777777" w:rsidR="00A7505F" w:rsidRDefault="00A7505F" w:rsidP="00A7505F">
      <w:pPr>
        <w:pStyle w:val="1"/>
      </w:pPr>
      <w:bookmarkStart w:id="78" w:name="DR_7f1749840ed361248e86132500a2_t"/>
      <w:bookmarkStart w:id="79" w:name="_Toc242619486"/>
      <w:r>
        <w:rPr>
          <w:rFonts w:hint="eastAsia"/>
        </w:rPr>
        <w:t>保留章节</w:t>
      </w:r>
      <w:r>
        <w:rPr>
          <w:rFonts w:hint="eastAsia"/>
        </w:rPr>
        <w:t xml:space="preserve"> 8</w:t>
      </w:r>
      <w:bookmarkEnd w:id="78"/>
      <w:bookmarkEnd w:id="79"/>
    </w:p>
    <w:p w14:paraId="5A56E9D1" w14:textId="77777777" w:rsidR="00A7505F" w:rsidRDefault="00A7505F" w:rsidP="00A7505F">
      <w:bookmarkStart w:id="80" w:name="DR_0923ef7e6035b871ea5a8cb46c2d_b"/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7A88C1F6" w14:textId="71B3895A" w:rsidR="00A7505F" w:rsidRDefault="00A7505F" w:rsidP="00A7505F">
      <w:bookmarkStart w:id="81" w:name="DR_b6794d88a6e979eee3b177905ad2_b"/>
      <w:bookmarkEnd w:id="8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0FB94FE5" w14:textId="77777777" w:rsidR="00A7505F" w:rsidRDefault="00A7505F" w:rsidP="00A7505F">
      <w:bookmarkStart w:id="82" w:name="DR_a845aab7c2762348ebcac39d98d8_b"/>
      <w:bookmarkEnd w:id="8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0CE480F9" w14:textId="77777777" w:rsidR="00A7505F" w:rsidRDefault="00A7505F" w:rsidP="00A7505F">
      <w:bookmarkStart w:id="83" w:name="DR_b21fd381c9cd792b7e413d2d4ece_b"/>
      <w:bookmarkEnd w:id="8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39408A4F" w14:textId="77777777" w:rsidR="00A7505F" w:rsidRDefault="00A7505F" w:rsidP="00A7505F">
      <w:bookmarkStart w:id="84" w:name="DR_6170ae810e08f19dfeb36b745dbf_b"/>
      <w:bookmarkEnd w:id="8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2C82CCE9" w14:textId="77777777" w:rsidR="00A7505F" w:rsidRDefault="00A7505F" w:rsidP="00A7505F">
      <w:bookmarkStart w:id="85" w:name="DR_3280a1d21a0aaced39da89fb399a_b"/>
      <w:bookmarkEnd w:id="8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4767632C" w14:textId="77777777" w:rsidR="00A7505F" w:rsidRDefault="00A7505F" w:rsidP="00A7505F">
      <w:bookmarkStart w:id="86" w:name="DR_accab8a2baad99027dcefea989e1_b"/>
      <w:bookmarkEnd w:id="8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1318916B" w14:textId="77777777" w:rsidR="00A7505F" w:rsidRDefault="00A7505F" w:rsidP="00A7505F">
      <w:bookmarkStart w:id="87" w:name="DR_7463355322ea433fb8206a8e903e_b"/>
      <w:bookmarkEnd w:id="8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87"/>
    <w:p w14:paraId="6E9AFD0B" w14:textId="64545A49" w:rsidR="00A46F3C" w:rsidRDefault="00A46F3C"/>
    <w:sectPr w:rsidR="00A46F3C" w:rsidSect="005563BD">
      <w:headerReference w:type="default" r:id="rId14"/>
      <w:footerReference w:type="default" r:id="rId15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5FD1C" w14:textId="77777777" w:rsidR="00A7505F" w:rsidRDefault="00A7505F" w:rsidP="005563BD">
      <w:pPr>
        <w:spacing w:after="0" w:line="240" w:lineRule="auto"/>
      </w:pPr>
      <w:r>
        <w:separator/>
      </w:r>
    </w:p>
  </w:endnote>
  <w:endnote w:type="continuationSeparator" w:id="0">
    <w:p w14:paraId="35FCB8C6" w14:textId="77777777" w:rsidR="00A7505F" w:rsidRDefault="00A7505F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7E484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2904E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FDA20" w14:textId="77777777" w:rsidR="00A7505F" w:rsidRDefault="00A7505F" w:rsidP="005563BD">
      <w:pPr>
        <w:spacing w:after="0" w:line="240" w:lineRule="auto"/>
      </w:pPr>
      <w:r>
        <w:separator/>
      </w:r>
    </w:p>
  </w:footnote>
  <w:footnote w:type="continuationSeparator" w:id="0">
    <w:p w14:paraId="4429C80E" w14:textId="77777777" w:rsidR="00A7505F" w:rsidRDefault="00A7505F" w:rsidP="00556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BF2F" w14:textId="59E730CD" w:rsidR="005563BD" w:rsidRDefault="00A7505F">
    <w:pPr>
      <w:pStyle w:val="a5"/>
    </w:pPr>
    <w:r>
      <w:rPr>
        <w:rFonts w:hint="eastAsia"/>
      </w:rPr>
      <w:t>增量写入实验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59D32" w14:textId="09144BA4" w:rsidR="005563BD" w:rsidRDefault="00A7505F">
    <w:pPr>
      <w:pStyle w:val="a5"/>
    </w:pPr>
    <w:r>
      <w:rPr>
        <w:rFonts w:hint="eastAsia"/>
      </w:rPr>
      <w:t>增量写入实验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trackRevisions/>
  <w:documentProtection w:edit="trackedChanges" w:enforcement="1" w:cryptProviderType="rsaAES" w:cryptAlgorithmClass="hash" w:cryptAlgorithmType="typeAny" w:cryptAlgorithmSid="14" w:cryptSpinCount="100000" w:hash="CQPaidOcTg5PQiYcDOZL1rtjeU0JD2juwrPyQTOBAQwGuwaPTRLjSJPcdHMgUpaPxjCUX5f90B2yrmAqOXAX/Q==" w:salt="BX7pVONb4imHE1a5LmB0aA==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5F"/>
    <w:rsid w:val="005563BD"/>
    <w:rsid w:val="009C566F"/>
    <w:rsid w:val="00A46F3C"/>
    <w:rsid w:val="00A7505F"/>
    <w:rsid w:val="00B355C8"/>
    <w:rsid w:val="00BC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4E5223F"/>
  <w15:chartTrackingRefBased/>
  <w15:docId w15:val="{055FA3B1-FADD-4260-BF70-EDAC8251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semiHidden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semiHidden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semiHidden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semiHidden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Hyperlink"/>
    <w:basedOn w:val="a0"/>
    <w:uiPriority w:val="99"/>
    <w:unhideWhenUsed/>
    <w:rsid w:val="009C56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wmf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nb9zj-word-conversion-lab\word-conversion-lab\probes\2026-10-11-incremental-export\fixture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D7F80D6CB54A24919BD11C09D21E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C7DED8D-6DD8-4B38-AECD-3C52ED3DB2F4}"/>
      </w:docPartPr>
      <w:docPartBody>
        <w:p w:rsidR="00281ED0" w:rsidRDefault="00281ED0">
          <w:pPr>
            <w:pStyle w:val="61D7F80D6CB54A24919BD11C09D21E1E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D0"/>
    <w:rsid w:val="0028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61D7F80D6CB54A24919BD11C09D21E1E">
    <w:name w:val="61D7F80D6CB54A24919BD11C09D21E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4</cp:revision>
  <dcterms:created xsi:type="dcterms:W3CDTF">2026-10-11T05:57:00Z</dcterms:created>
  <dcterms:modified xsi:type="dcterms:W3CDTF">2026-10-11T07:30:00Z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ReportReviewId">
    <vt:lpwstr>e654ca60-0ba0-41ed-a202-8840e9e16020</vt:lpwstr>
  </property>
</Properties>
</file>