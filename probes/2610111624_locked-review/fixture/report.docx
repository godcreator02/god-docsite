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61D7F80D6CB54A24919BD11C09D21E1E"/>
        </w:placeholder>
      </w:sdtPr>
      <w:sdtEndPr/>
      <w:sdtContent>
        <w:p w14:paraId="00A76697" w14:textId="5275B51E" w:rsidR="005563BD" w:rsidRDefault="00A7505F" w:rsidP="005563BD">
          <w:pPr>
            <w:pStyle w:val="a3"/>
          </w:pPr>
          <w:r>
            <w:rPr>
              <w:rFonts w:hint="eastAsia"/>
            </w:rPr>
            <w:t>增量写入边界实验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61D7F80D6CB54A24919BD11C09D21E1E"/>
        </w:placeholder>
      </w:sdtPr>
      <w:sdtEndPr/>
      <w:sdtContent>
        <w:p w14:paraId="31175F43" w14:textId="3275A623" w:rsidR="005563BD" w:rsidRDefault="00A7505F" w:rsidP="005563BD">
          <w:pPr>
            <w:pStyle w:val="CoverProject"/>
          </w:pPr>
          <w:r>
            <w:t>​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61D7F80D6CB54A24919BD11C09D21E1E"/>
        </w:placeholder>
      </w:sdtPr>
      <w:sdtEndPr/>
      <w:sdtContent>
        <w:p w14:paraId="68AE4DDA" w14:textId="72076037" w:rsidR="005563BD" w:rsidRDefault="00A7505F" w:rsidP="005563BD">
          <w:pPr>
            <w:pStyle w:val="CoverMeta"/>
          </w:pPr>
          <w:r>
            <w:rPr>
              <w:rFonts w:hint="eastAsia"/>
            </w:rPr>
            <w:t>项目实验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61D7F80D6CB54A24919BD11C09D21E1E"/>
        </w:placeholder>
      </w:sdtPr>
      <w:sdtEndPr/>
      <w:sdtContent>
        <w:p w14:paraId="01ED989A" w14:textId="310EB53E" w:rsidR="005563BD" w:rsidRDefault="00A7505F" w:rsidP="005563BD">
          <w:pPr>
            <w:pStyle w:val="CoverMeta"/>
          </w:pPr>
          <w:r>
            <w:t>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61D7F80D6CB54A24919BD11C09D21E1E"/>
        </w:placeholder>
      </w:sdtPr>
      <w:sdtEndPr/>
      <w:sdtContent>
        <w:p w14:paraId="1303F310" w14:textId="22EDBD86" w:rsidR="005563BD" w:rsidRDefault="00A7505F" w:rsidP="005563BD">
          <w:pPr>
            <w:pStyle w:val="CoverMeta"/>
          </w:pPr>
          <w:r>
            <w:t>2026-10-11</w:t>
          </w:r>
        </w:p>
      </w:sdtContent>
    </w:sdt>
    <w:p w14:paraId="19905940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51BCABB7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89E370C" w14:textId="7BC707CC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619479" w:history="1">
        <w:r w:rsidRPr="007B1D00">
          <w:rPr>
            <w:rStyle w:val="ad"/>
            <w:noProof/>
          </w:rPr>
          <w:t>1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局部修改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B29D4E" w14:textId="4BD722EA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0" w:history="1">
        <w:r w:rsidRPr="007B1D00">
          <w:rPr>
            <w:rStyle w:val="ad"/>
            <w:noProof/>
          </w:rPr>
          <w:t>2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引用与保留对象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4979EC" w14:textId="5491BECF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1" w:history="1">
        <w:r w:rsidRPr="007B1D00">
          <w:rPr>
            <w:rStyle w:val="ad"/>
            <w:noProof/>
          </w:rPr>
          <w:t>3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D7429B" w14:textId="3DF4EC01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2" w:history="1">
        <w:r w:rsidRPr="007B1D00">
          <w:rPr>
            <w:rStyle w:val="ad"/>
            <w:noProof/>
          </w:rPr>
          <w:t>4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22EF0D" w14:textId="689BE575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3" w:history="1">
        <w:r w:rsidRPr="007B1D00">
          <w:rPr>
            <w:rStyle w:val="ad"/>
            <w:noProof/>
          </w:rPr>
          <w:t>5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39AF25" w14:textId="0F88CD3A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4" w:history="1">
        <w:r w:rsidRPr="007B1D00">
          <w:rPr>
            <w:rStyle w:val="ad"/>
            <w:noProof/>
          </w:rPr>
          <w:t>6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010E17" w14:textId="44BD474E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5" w:history="1">
        <w:r w:rsidRPr="007B1D00">
          <w:rPr>
            <w:rStyle w:val="ad"/>
            <w:noProof/>
          </w:rPr>
          <w:t>7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862E32" w14:textId="477E65A4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6" w:history="1">
        <w:r w:rsidRPr="007B1D00">
          <w:rPr>
            <w:rStyle w:val="ad"/>
            <w:noProof/>
          </w:rPr>
          <w:t>8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保留章节</w:t>
        </w:r>
        <w:r w:rsidRPr="007B1D00">
          <w:rPr>
            <w:rStyle w:val="ad"/>
            <w:noProof/>
          </w:rPr>
          <w:t xml:space="preserve">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145F8D" w14:textId="55A70396" w:rsidR="005563BD" w:rsidRDefault="009C566F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7EA2766A" w14:textId="77777777" w:rsidR="005563BD" w:rsidRDefault="005563BD">
      <w:pPr>
        <w:sectPr w:rsidR="005563BD" w:rsidSect="005563BD">
          <w:headerReference w:type="default" r:id="rId7"/>
          <w:footerReference w:type="default" r:id="rId8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C3C0AE5" w14:textId="77777777" w:rsidR="00A7505F" w:rsidRDefault="00A7505F" w:rsidP="00A7505F">
      <w:pPr>
        <w:pStyle w:val="1"/>
      </w:pPr>
      <w:bookmarkStart w:id="0" w:name="ReportBodyStart"/>
      <w:bookmarkStart w:id="1" w:name="DR_7aa963e13ea0810e4158dd909fdf_t"/>
      <w:bookmarkStart w:id="2" w:name="_Toc242619479"/>
      <w:bookmarkEnd w:id="0"/>
      <w:r>
        <w:rPr>
          <w:rFonts w:hint="eastAsia"/>
        </w:rPr>
        <w:lastRenderedPageBreak/>
        <w:t>局部修改</w:t>
      </w:r>
      <w:bookmarkEnd w:id="1"/>
      <w:bookmarkEnd w:id="2"/>
    </w:p>
    <w:p w14:paraId="21409042" w14:textId="77777777" w:rsidR="00A7505F" w:rsidRDefault="00A7505F" w:rsidP="00A7505F">
      <w:bookmarkStart w:id="3" w:name="DR_18955081f034ea299dd8d0a7186f_b"/>
      <w:r>
        <w:rPr>
          <w:rFonts w:hint="eastAsia"/>
        </w:rPr>
        <w:t>这一段是修改目标。原始版本保留全角标点与中文，后续只替换这一段。</w:t>
      </w:r>
    </w:p>
    <w:p w14:paraId="080DC1A5" w14:textId="77777777" w:rsidR="00A7505F" w:rsidRDefault="00A7505F" w:rsidP="00A7505F">
      <w:bookmarkStart w:id="4" w:name="DR_c13f821f7f32edc076f4bb83273e_b"/>
      <w:bookmarkEnd w:id="3"/>
      <w:r>
        <w:rPr>
          <w:rFonts w:hint="eastAsia"/>
        </w:rPr>
        <w:t>这一段不修改，用于检查相邻内容、格式和定位是否保留。</w:t>
      </w:r>
    </w:p>
    <w:bookmarkEnd w:id="4"/>
    <w:p w14:paraId="003290C7" w14:textId="1B7D48C6" w:rsidR="00A7505F" w:rsidRDefault="00A7505F" w:rsidP="00A7505F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Table \* ARABIC \* CHARFORMAT</w:instrText>
      </w:r>
      <w:r w:rsidRPr="00A7505F">
        <w:instrText xml:space="preserve"> </w:instrText>
      </w:r>
      <w:r>
        <w:fldChar w:fldCharType="separate"/>
      </w:r>
      <w:bookmarkStart w:id="5" w:name="DR_9c79c3fef63d8f010d6e210f5772_n"/>
      <w:r w:rsidR="009C566F">
        <w:rPr>
          <w:noProof/>
        </w:rPr>
        <w:t>1</w:t>
      </w:r>
      <w:bookmarkEnd w:id="5"/>
      <w:r>
        <w:fldChar w:fldCharType="end"/>
      </w:r>
      <w:r>
        <w:rPr>
          <w:rFonts w:hint="eastAsia"/>
        </w:rPr>
        <w:t xml:space="preserve">  </w:t>
      </w:r>
      <w:bookmarkStart w:id="6" w:name="DR_9c79c3fef63d8f010d6e210f5772_t"/>
      <w:r>
        <w:rPr>
          <w:rFonts w:hint="eastAsia"/>
        </w:rPr>
        <w:t>验证参数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7505F" w14:paraId="34D835C2" w14:textId="77777777" w:rsidTr="00A7505F">
        <w:trPr>
          <w:cantSplit/>
          <w:tblHeader/>
        </w:trPr>
        <w:tc>
          <w:tcPr>
            <w:tcW w:w="4536" w:type="dxa"/>
            <w:shd w:val="clear" w:color="auto" w:fill="EFEFEF"/>
          </w:tcPr>
          <w:p w14:paraId="5B6CFA04" w14:textId="08313F9B" w:rsidR="00A7505F" w:rsidRDefault="00A7505F" w:rsidP="00A7505F">
            <w:pPr>
              <w:pStyle w:val="TableHeader"/>
            </w:pPr>
            <w:bookmarkStart w:id="7" w:name="DR_3b8d8f94667cd1b153817ec8d95a_b"/>
            <w:bookmarkStart w:id="8" w:name="DR_9c79c3fef63d8f010d6e210f5772_b"/>
            <w:r>
              <w:rPr>
                <w:rFonts w:hint="eastAsia"/>
              </w:rPr>
              <w:t>项目</w:t>
            </w:r>
            <w:bookmarkEnd w:id="7"/>
          </w:p>
        </w:tc>
        <w:tc>
          <w:tcPr>
            <w:tcW w:w="4536" w:type="dxa"/>
            <w:shd w:val="clear" w:color="auto" w:fill="EFEFEF"/>
          </w:tcPr>
          <w:p w14:paraId="7EC05DB7" w14:textId="6F56EA06" w:rsidR="00A7505F" w:rsidRDefault="00A7505F" w:rsidP="00A7505F">
            <w:pPr>
              <w:pStyle w:val="TableHeader"/>
            </w:pPr>
            <w:bookmarkStart w:id="9" w:name="DR_968060781e9cfebcc7ef150f3d0d_b"/>
            <w:r>
              <w:rPr>
                <w:rFonts w:hint="eastAsia"/>
              </w:rPr>
              <w:t>数值</w:t>
            </w:r>
            <w:bookmarkEnd w:id="9"/>
          </w:p>
        </w:tc>
      </w:tr>
      <w:tr w:rsidR="00A7505F" w14:paraId="3EE05039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65932C1D" w14:textId="5F291754" w:rsidR="00A7505F" w:rsidRDefault="00A7505F" w:rsidP="00A7505F">
            <w:pPr>
              <w:pStyle w:val="TableText"/>
            </w:pPr>
            <w:bookmarkStart w:id="10" w:name="DR_1930b684747b4b6053bd8be9df7d_b"/>
            <w:r>
              <w:rPr>
                <w:rFonts w:hint="eastAsia"/>
              </w:rPr>
              <w:t>额定功率</w:t>
            </w:r>
            <w:bookmarkEnd w:id="10"/>
          </w:p>
        </w:tc>
        <w:tc>
          <w:tcPr>
            <w:tcW w:w="4536" w:type="dxa"/>
            <w:shd w:val="clear" w:color="auto" w:fill="auto"/>
          </w:tcPr>
          <w:p w14:paraId="5A10502A" w14:textId="0D3A17F9" w:rsidR="00A7505F" w:rsidRDefault="00A7505F" w:rsidP="00A7505F">
            <w:pPr>
              <w:pStyle w:val="TableText"/>
            </w:pPr>
            <w:bookmarkStart w:id="11" w:name="DR_c89dd8ba276dac84154048f683ac_b"/>
            <w:r>
              <w:t>100 kW</w:t>
            </w:r>
            <w:bookmarkEnd w:id="11"/>
          </w:p>
        </w:tc>
      </w:tr>
      <w:tr w:rsidR="00A7505F" w14:paraId="538E367D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3E7262F0" w14:textId="40ECC7BF" w:rsidR="00A7505F" w:rsidRDefault="00A7505F" w:rsidP="00A7505F">
            <w:pPr>
              <w:pStyle w:val="TableText"/>
            </w:pPr>
            <w:bookmarkStart w:id="12" w:name="DR_725ae2ed9c7b0a6c18cfc5896ae8_b"/>
            <w:r>
              <w:rPr>
                <w:rFonts w:hint="eastAsia"/>
              </w:rPr>
              <w:t>母线电压</w:t>
            </w:r>
            <w:bookmarkEnd w:id="12"/>
          </w:p>
        </w:tc>
        <w:tc>
          <w:tcPr>
            <w:tcW w:w="4536" w:type="dxa"/>
            <w:shd w:val="clear" w:color="auto" w:fill="auto"/>
          </w:tcPr>
          <w:p w14:paraId="454A6EEC" w14:textId="0831D69E" w:rsidR="00A7505F" w:rsidRDefault="00A7505F" w:rsidP="00A7505F">
            <w:pPr>
              <w:pStyle w:val="TableText"/>
            </w:pPr>
            <w:bookmarkStart w:id="13" w:name="DR_f5b7c8da0ebb145aba53c0448e61_b"/>
            <w:r>
              <w:t>800 V</w:t>
            </w:r>
            <w:bookmarkEnd w:id="13"/>
          </w:p>
        </w:tc>
      </w:tr>
    </w:tbl>
    <w:bookmarkEnd w:id="8"/>
    <w:p w14:paraId="519AB7B8" w14:textId="2D9DDE8F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14" w:name="MT_DR_f9cd45bd8852ca66d7e672693774"/>
      <w:r w:rsidR="00BC6DA6" w:rsidRPr="00BC6DA6">
        <w:rPr>
          <w:position w:val="-6"/>
        </w:rPr>
        <w:object w:dxaOrig="700" w:dyaOrig="279" w14:anchorId="51AEAB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athType DR_f9cd45bd8852ca66d7e672693774" style="width:34.9pt;height:13.85pt" o:ole="">
            <v:imagedata r:id="rId9" o:title=""/>
          </v:shape>
          <o:OLEObject Type="Embed" ProgID="Equation.DSMT4" ShapeID="_x0000_i1025" DrawAspect="Content" ObjectID="_1853232216" r:id="rId10"/>
        </w:object>
      </w:r>
      <w:bookmarkEnd w:id="14"/>
      <w:r>
        <w:tab/>
        <w:t>(</w:t>
      </w:r>
      <w:bookmarkStart w:id="15" w:name="DR_f9cd45bd8852ca66d7e672693774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15"/>
      <w:r>
        <w:t>)</w:t>
      </w:r>
    </w:p>
    <w:p w14:paraId="4DB51345" w14:textId="45E8AEAF" w:rsidR="00A7505F" w:rsidRDefault="00A7505F" w:rsidP="00A7505F">
      <w:pPr>
        <w:pStyle w:val="Figure"/>
      </w:pPr>
      <w:r>
        <w:rPr>
          <w:noProof/>
        </w:rPr>
        <w:drawing>
          <wp:inline distT="0" distB="0" distL="0" distR="0" wp14:anchorId="0A82370F" wp14:editId="5F686DC1">
            <wp:extent cx="3240000" cy="1113929"/>
            <wp:effectExtent l="0" t="0" r="0" b="0"/>
            <wp:docPr id="1" name="图片 1" descr="原图保持不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图保持不变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1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73A0" w14:textId="23384BF9" w:rsidR="00A7505F" w:rsidRDefault="00A7505F" w:rsidP="00A7505F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Figure \* ARABIC \* CHARFORMAT</w:instrText>
      </w:r>
      <w:r w:rsidRPr="00A7505F">
        <w:instrText xml:space="preserve"> </w:instrText>
      </w:r>
      <w:r>
        <w:fldChar w:fldCharType="separate"/>
      </w:r>
      <w:bookmarkStart w:id="16" w:name="DR_dc89611a97615de299a4b9f2ef8c_n"/>
      <w:r w:rsidR="009C566F">
        <w:rPr>
          <w:noProof/>
        </w:rPr>
        <w:t>1</w:t>
      </w:r>
      <w:bookmarkEnd w:id="16"/>
      <w:r>
        <w:fldChar w:fldCharType="end"/>
      </w:r>
      <w:r>
        <w:rPr>
          <w:rFonts w:hint="eastAsia"/>
        </w:rPr>
        <w:t xml:space="preserve">  </w:t>
      </w:r>
      <w:bookmarkStart w:id="17" w:name="DR_dc89611a97615de299a4b9f2ef8c_t"/>
      <w:r>
        <w:rPr>
          <w:rFonts w:hint="eastAsia"/>
        </w:rPr>
        <w:t>保留的图片</w:t>
      </w:r>
      <w:bookmarkEnd w:id="17"/>
    </w:p>
    <w:p w14:paraId="189E3D3C" w14:textId="2B066CF6" w:rsidR="00A7505F" w:rsidRDefault="00A7505F">
      <w:pPr>
        <w:spacing w:after="160" w:line="259" w:lineRule="auto"/>
        <w:ind w:firstLine="0"/>
      </w:pPr>
      <w:r>
        <w:br w:type="page"/>
      </w:r>
    </w:p>
    <w:p w14:paraId="3E5E5639" w14:textId="77777777" w:rsidR="00A7505F" w:rsidRDefault="00A7505F" w:rsidP="00A7505F">
      <w:pPr>
        <w:pStyle w:val="1"/>
      </w:pPr>
      <w:bookmarkStart w:id="18" w:name="DR_55f9567dcf63b6526d79e69454a3_t"/>
      <w:bookmarkStart w:id="19" w:name="_Toc242619480"/>
      <w:r>
        <w:rPr>
          <w:rFonts w:hint="eastAsia"/>
        </w:rPr>
        <w:lastRenderedPageBreak/>
        <w:t>引用与保留对象</w:t>
      </w:r>
      <w:bookmarkEnd w:id="18"/>
      <w:bookmarkEnd w:id="19"/>
    </w:p>
    <w:p w14:paraId="666B653C" w14:textId="46AFD7C1" w:rsidR="00A7505F" w:rsidRDefault="00A7505F" w:rsidP="00A7505F">
      <w:bookmarkStart w:id="20" w:name="DR_81a4e062c899ebb614ee016cd38f_b"/>
      <w:r>
        <w:rPr>
          <w:rFonts w:hint="eastAsia"/>
        </w:rPr>
        <w:t>第一章公式编号为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，表格编号为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bookmarkEnd w:id="20"/>
    <w:p w14:paraId="4422EA5D" w14:textId="24C92D11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21" w:name="MT_DR_2b155d95e9fbb5255560dd867f0c"/>
      <w:r w:rsidR="00BC6DA6" w:rsidRPr="00BC6DA6">
        <w:rPr>
          <w:position w:val="-6"/>
        </w:rPr>
        <w:object w:dxaOrig="840" w:dyaOrig="320" w14:anchorId="66726141">
          <v:shape id="_x0000_i1026" type="#_x0000_t75" alt="MathType DR_2b155d95e9fbb5255560dd867f0c" style="width:42.1pt;height:16.05pt" o:ole="">
            <v:imagedata r:id="rId12" o:title=""/>
          </v:shape>
          <o:OLEObject Type="Embed" ProgID="Equation.DSMT4" ShapeID="_x0000_i1026" DrawAspect="Content" ObjectID="_1853232217" r:id="rId13"/>
        </w:object>
      </w:r>
      <w:bookmarkEnd w:id="21"/>
      <w:r>
        <w:tab/>
        <w:t>(</w:t>
      </w:r>
      <w:bookmarkStart w:id="22" w:name="DR_2b155d95e9fbb5255560dd867f0c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22"/>
      <w:r>
        <w:t>)</w:t>
      </w:r>
    </w:p>
    <w:p w14:paraId="483DDDAE" w14:textId="77777777" w:rsidR="00A7505F" w:rsidRDefault="00A7505F" w:rsidP="00A7505F">
      <w:bookmarkStart w:id="23" w:name="DR_6b12e1e7148612ab92fe5ee79f02_b"/>
      <w:r>
        <w:rPr>
          <w:rFonts w:hint="eastAsia"/>
        </w:rPr>
        <w:t>结束标记：未修改的第二章仍然完整。</w:t>
      </w:r>
    </w:p>
    <w:p w14:paraId="05397820" w14:textId="77777777" w:rsidR="00A7505F" w:rsidRDefault="00A7505F" w:rsidP="00A7505F">
      <w:bookmarkStart w:id="24" w:name="DR_ddacb579ae4743b01cdd1c7d7e3a_b"/>
      <w:bookmarkEnd w:id="23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930CFCB" w14:textId="77777777" w:rsidR="00A7505F" w:rsidRDefault="00A7505F" w:rsidP="00A7505F">
      <w:bookmarkStart w:id="25" w:name="DR_eca07fea5a4cd6cd59be808e06de_b"/>
      <w:bookmarkEnd w:id="24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CFA2C3" w14:textId="77777777" w:rsidR="00A7505F" w:rsidRDefault="00A7505F" w:rsidP="00A7505F">
      <w:bookmarkStart w:id="26" w:name="DR_17213c1e3c9d8a4f0e838e482cfb_b"/>
      <w:bookmarkEnd w:id="25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66DF2FE4" w14:textId="77777777" w:rsidR="00A7505F" w:rsidRDefault="00A7505F" w:rsidP="00A7505F">
      <w:bookmarkStart w:id="27" w:name="DR_e90e1f16517a4c4b47f743bdcdd8_b"/>
      <w:bookmarkEnd w:id="26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bookmarkEnd w:id="27"/>
    <w:p w14:paraId="308ED6D0" w14:textId="1B3D28AE" w:rsidR="00A7505F" w:rsidRDefault="00A7505F">
      <w:pPr>
        <w:spacing w:after="160" w:line="259" w:lineRule="auto"/>
        <w:ind w:firstLine="0"/>
      </w:pPr>
      <w:r>
        <w:br w:type="page"/>
      </w:r>
    </w:p>
    <w:p w14:paraId="0B7867F9" w14:textId="77777777" w:rsidR="00A7505F" w:rsidRDefault="00A7505F" w:rsidP="00A7505F">
      <w:pPr>
        <w:pStyle w:val="1"/>
      </w:pPr>
      <w:bookmarkStart w:id="28" w:name="DR_d4e2444619c1acbc96a1297654e1_t"/>
      <w:bookmarkStart w:id="29" w:name="_Toc242619481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3</w:t>
      </w:r>
      <w:bookmarkEnd w:id="28"/>
      <w:bookmarkEnd w:id="29"/>
    </w:p>
    <w:p w14:paraId="2633C614" w14:textId="77777777" w:rsidR="00A7505F" w:rsidRDefault="00A7505F" w:rsidP="00A7505F">
      <w:bookmarkStart w:id="30" w:name="DR_797b30ac6f6de94d93d3ea50cf16_b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37A738FA" w14:textId="6691B17A" w:rsidR="00A7505F" w:rsidRDefault="00A7505F" w:rsidP="00A7505F">
      <w:bookmarkStart w:id="31" w:name="DR_32ff12fef6520412bc784fc8da5b_b"/>
      <w:bookmarkEnd w:id="3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47FBB17" w14:textId="77777777" w:rsidR="00A7505F" w:rsidRDefault="00A7505F" w:rsidP="00A7505F">
      <w:bookmarkStart w:id="32" w:name="DR_9b4835ec2ff790921f610492d1cb_b"/>
      <w:bookmarkEnd w:id="3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5F41B17" w14:textId="77777777" w:rsidR="00A7505F" w:rsidRDefault="00A7505F" w:rsidP="00A7505F">
      <w:bookmarkStart w:id="33" w:name="DR_f508e634eb7555ea16f727e785f0_b"/>
      <w:bookmarkEnd w:id="3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E658974" w14:textId="77777777" w:rsidR="00A7505F" w:rsidRDefault="00A7505F" w:rsidP="00A7505F">
      <w:bookmarkStart w:id="34" w:name="DR_2d5d68069fe662cb371eb57df9f4_b"/>
      <w:bookmarkEnd w:id="3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2620E94" w14:textId="77777777" w:rsidR="00A7505F" w:rsidRDefault="00A7505F" w:rsidP="00A7505F">
      <w:bookmarkStart w:id="35" w:name="DR_8597fa37cd9e4ad245cb54b47cfc_b"/>
      <w:bookmarkEnd w:id="3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32AD0D47" w14:textId="77777777" w:rsidR="00A7505F" w:rsidRDefault="00A7505F" w:rsidP="00A7505F">
      <w:bookmarkStart w:id="36" w:name="DR_7c75b7b974b30a077892a825150a_b"/>
      <w:bookmarkEnd w:id="3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2EC215E1" w14:textId="77777777" w:rsidR="00A7505F" w:rsidRDefault="00A7505F" w:rsidP="00A7505F">
      <w:bookmarkStart w:id="37" w:name="DR_bc98c387aecb2ca037ffc4cef4ce_b"/>
      <w:bookmarkEnd w:id="3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37"/>
    <w:p w14:paraId="144E4F70" w14:textId="66CE1D85" w:rsidR="00A7505F" w:rsidRDefault="00A7505F">
      <w:pPr>
        <w:spacing w:after="160" w:line="259" w:lineRule="auto"/>
        <w:ind w:firstLine="0"/>
      </w:pPr>
      <w:r>
        <w:br w:type="page"/>
      </w:r>
    </w:p>
    <w:p w14:paraId="70EFCF83" w14:textId="77777777" w:rsidR="00A7505F" w:rsidRDefault="00A7505F" w:rsidP="00A7505F">
      <w:pPr>
        <w:pStyle w:val="1"/>
      </w:pPr>
      <w:bookmarkStart w:id="38" w:name="DR_b6329c9a212eb126cbcb49f45b3b_t"/>
      <w:bookmarkStart w:id="39" w:name="_Toc242619482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4</w:t>
      </w:r>
      <w:bookmarkEnd w:id="38"/>
      <w:bookmarkEnd w:id="39"/>
    </w:p>
    <w:p w14:paraId="73BE0775" w14:textId="77777777" w:rsidR="00A7505F" w:rsidRDefault="00A7505F" w:rsidP="00A7505F">
      <w:bookmarkStart w:id="40" w:name="DR_5a0a89b0f2f510fb61a9f4f60ae8_b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60CE0415" w14:textId="0D2E9702" w:rsidR="00A7505F" w:rsidRDefault="00A7505F" w:rsidP="00A7505F">
      <w:bookmarkStart w:id="41" w:name="DR_97ebb93c40eaed8e52cd219789fc_b"/>
      <w:bookmarkEnd w:id="4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BBBF7DE" w14:textId="77777777" w:rsidR="00A7505F" w:rsidRDefault="00A7505F" w:rsidP="00A7505F">
      <w:bookmarkStart w:id="42" w:name="DR_30e53673a9932a1dd9814f6170a2_b"/>
      <w:bookmarkEnd w:id="4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CFE8BA2" w14:textId="77777777" w:rsidR="00A7505F" w:rsidRDefault="00A7505F" w:rsidP="00A7505F">
      <w:bookmarkStart w:id="43" w:name="DR_9c64ec00533c86095fdc45896662_b"/>
      <w:bookmarkEnd w:id="4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4442088E" w14:textId="77777777" w:rsidR="00A7505F" w:rsidRDefault="00A7505F" w:rsidP="00A7505F">
      <w:bookmarkStart w:id="44" w:name="DR_80ab6e73ae19afa67026784bbad8_b"/>
      <w:bookmarkEnd w:id="4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92BF51E" w14:textId="77777777" w:rsidR="00A7505F" w:rsidRDefault="00A7505F" w:rsidP="00A7505F">
      <w:bookmarkStart w:id="45" w:name="DR_4f906cec2985dd56024d52be162e_b"/>
      <w:bookmarkEnd w:id="4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A48A706" w14:textId="77777777" w:rsidR="00A7505F" w:rsidRDefault="00A7505F" w:rsidP="00A7505F">
      <w:bookmarkStart w:id="46" w:name="DR_0fd5a23f1529386ebef4edb73062_b"/>
      <w:bookmarkEnd w:id="4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0A0A832C" w14:textId="77777777" w:rsidR="00A7505F" w:rsidRDefault="00A7505F" w:rsidP="00A7505F">
      <w:bookmarkStart w:id="47" w:name="DR_ac75ff01745ad123992ea894bd94_b"/>
      <w:bookmarkEnd w:id="4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47"/>
    <w:p w14:paraId="0C4F6DC8" w14:textId="5056DF8A" w:rsidR="00A7505F" w:rsidRDefault="00A7505F">
      <w:pPr>
        <w:spacing w:after="160" w:line="259" w:lineRule="auto"/>
        <w:ind w:firstLine="0"/>
      </w:pPr>
      <w:r>
        <w:br w:type="page"/>
      </w:r>
    </w:p>
    <w:p w14:paraId="776D9FFE" w14:textId="77777777" w:rsidR="00A7505F" w:rsidRDefault="00A7505F" w:rsidP="00A7505F">
      <w:pPr>
        <w:pStyle w:val="1"/>
      </w:pPr>
      <w:bookmarkStart w:id="48" w:name="DR_c7fabe6e7f9bd0ba565660bc97f4_t"/>
      <w:bookmarkStart w:id="49" w:name="_Toc242619483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5</w:t>
      </w:r>
      <w:bookmarkEnd w:id="48"/>
      <w:bookmarkEnd w:id="49"/>
    </w:p>
    <w:p w14:paraId="66BA12E5" w14:textId="77777777" w:rsidR="00A7505F" w:rsidRDefault="00A7505F" w:rsidP="00A7505F">
      <w:bookmarkStart w:id="50" w:name="DR_04807d1d4319582b0bdf0067ee65_b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28FD315" w14:textId="7E361461" w:rsidR="00A7505F" w:rsidRDefault="00A7505F" w:rsidP="00A7505F">
      <w:bookmarkStart w:id="51" w:name="DR_435bdc5dc24fcf311452d5500c3f_b"/>
      <w:bookmarkEnd w:id="5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216D1C0" w14:textId="77777777" w:rsidR="00A7505F" w:rsidRDefault="00A7505F" w:rsidP="00A7505F">
      <w:bookmarkStart w:id="52" w:name="DR_fc4a125b868e99bff1ccf4b1a311_b"/>
      <w:bookmarkEnd w:id="5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4FBCD07" w14:textId="77777777" w:rsidR="00A7505F" w:rsidRDefault="00A7505F" w:rsidP="00A7505F">
      <w:bookmarkStart w:id="53" w:name="DR_65b90ce1b28b56dccdc2db381ccf_b"/>
      <w:bookmarkEnd w:id="5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0D1711" w14:textId="77777777" w:rsidR="00A7505F" w:rsidRDefault="00A7505F" w:rsidP="00A7505F">
      <w:bookmarkStart w:id="54" w:name="DR_bf85405cc50b9d5489bee6c6bc4c_b"/>
      <w:bookmarkEnd w:id="5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63C916F" w14:textId="77777777" w:rsidR="00A7505F" w:rsidRDefault="00A7505F" w:rsidP="00A7505F">
      <w:bookmarkStart w:id="55" w:name="DR_1e2e54124e311b99060f7f721ac6_b"/>
      <w:bookmarkEnd w:id="5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F39214" w14:textId="77777777" w:rsidR="00A7505F" w:rsidRDefault="00A7505F" w:rsidP="00A7505F">
      <w:bookmarkStart w:id="56" w:name="DR_dbd12f95be85fbf2bcec9b974b58_b"/>
      <w:bookmarkEnd w:id="5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5F74C484" w14:textId="77777777" w:rsidR="00A7505F" w:rsidRDefault="00A7505F" w:rsidP="00A7505F">
      <w:bookmarkStart w:id="57" w:name="DR_d1d0257d7014789740d3c75cb7c9_b"/>
      <w:bookmarkEnd w:id="5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57"/>
    <w:p w14:paraId="2FCA7F96" w14:textId="1DA3F663" w:rsidR="00A7505F" w:rsidRDefault="00A7505F">
      <w:pPr>
        <w:spacing w:after="160" w:line="259" w:lineRule="auto"/>
        <w:ind w:firstLine="0"/>
      </w:pPr>
      <w:r>
        <w:br w:type="page"/>
      </w:r>
    </w:p>
    <w:p w14:paraId="3E6448C5" w14:textId="77777777" w:rsidR="00A7505F" w:rsidRDefault="00A7505F" w:rsidP="00A7505F">
      <w:pPr>
        <w:pStyle w:val="1"/>
      </w:pPr>
      <w:bookmarkStart w:id="58" w:name="DR_8694bb093d292fc33bf56acb5e98_t"/>
      <w:bookmarkStart w:id="59" w:name="_Toc242619484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6</w:t>
      </w:r>
      <w:bookmarkEnd w:id="58"/>
      <w:bookmarkEnd w:id="59"/>
    </w:p>
    <w:p w14:paraId="7FCA861B" w14:textId="77777777" w:rsidR="00A7505F" w:rsidRDefault="00A7505F" w:rsidP="00A7505F">
      <w:bookmarkStart w:id="60" w:name="DR_7cf48062d4dc8c169e7105bbebf1_b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4EC981E3" w14:textId="6C2BE9AB" w:rsidR="00A7505F" w:rsidRDefault="00A7505F" w:rsidP="00A7505F">
      <w:bookmarkStart w:id="61" w:name="DR_7a0dd83cae447df3aed2f32e2c06_b"/>
      <w:bookmarkEnd w:id="6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4E306066" w14:textId="77777777" w:rsidR="00A7505F" w:rsidRDefault="00A7505F" w:rsidP="00A7505F">
      <w:bookmarkStart w:id="62" w:name="DR_193c7f8e79529eb0f626aac6b15f_b"/>
      <w:bookmarkEnd w:id="6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5AFE8BFE" w14:textId="77777777" w:rsidR="00A7505F" w:rsidRDefault="00A7505F" w:rsidP="00A7505F">
      <w:bookmarkStart w:id="63" w:name="DR_e9305b80e3a68e8358a9d0c21109_b"/>
      <w:bookmarkEnd w:id="6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21F98A5A" w14:textId="77777777" w:rsidR="00A7505F" w:rsidRDefault="00A7505F" w:rsidP="00A7505F">
      <w:bookmarkStart w:id="64" w:name="DR_c69b15625ea535ab437f99c6b543_b"/>
      <w:bookmarkEnd w:id="6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6AE1AD4" w14:textId="77777777" w:rsidR="00A7505F" w:rsidRDefault="00A7505F" w:rsidP="00A7505F">
      <w:bookmarkStart w:id="65" w:name="DR_bb770f10bf8d666852d108f6e272_b"/>
      <w:bookmarkEnd w:id="6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181D21" w14:textId="77777777" w:rsidR="00A7505F" w:rsidRDefault="00A7505F" w:rsidP="00A7505F">
      <w:bookmarkStart w:id="66" w:name="DR_02fe13ebf134f428bbafe8c7d7df_b"/>
      <w:bookmarkEnd w:id="6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30AC2642" w14:textId="77777777" w:rsidR="00A7505F" w:rsidRDefault="00A7505F" w:rsidP="00A7505F">
      <w:bookmarkStart w:id="67" w:name="DR_ee24e9f5ece6972be595743c7170_b"/>
      <w:bookmarkEnd w:id="6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67"/>
    <w:p w14:paraId="36300629" w14:textId="57447ACE" w:rsidR="00A7505F" w:rsidRDefault="00A7505F">
      <w:pPr>
        <w:spacing w:after="160" w:line="259" w:lineRule="auto"/>
        <w:ind w:firstLine="0"/>
      </w:pPr>
      <w:r>
        <w:br w:type="page"/>
      </w:r>
    </w:p>
    <w:p w14:paraId="345720CE" w14:textId="77777777" w:rsidR="00A7505F" w:rsidRDefault="00A7505F" w:rsidP="00A7505F">
      <w:pPr>
        <w:pStyle w:val="1"/>
      </w:pPr>
      <w:bookmarkStart w:id="68" w:name="DR_fe1f00dc2746c16afef01a968511_t"/>
      <w:bookmarkStart w:id="69" w:name="_Toc242619485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7</w:t>
      </w:r>
      <w:bookmarkEnd w:id="68"/>
      <w:bookmarkEnd w:id="69"/>
    </w:p>
    <w:p w14:paraId="416C6183" w14:textId="77777777" w:rsidR="00A7505F" w:rsidRDefault="00A7505F" w:rsidP="00A7505F">
      <w:bookmarkStart w:id="70" w:name="DR_d0e33ba416d8da9e5764ae950c04_b"/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09907DBF" w14:textId="6BE7C21E" w:rsidR="00A7505F" w:rsidRDefault="00A7505F" w:rsidP="00A7505F">
      <w:bookmarkStart w:id="71" w:name="DR_8b0c0341ef68e90b91729bc36b72_b"/>
      <w:bookmarkEnd w:id="7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9BC1FE" w14:textId="77777777" w:rsidR="00A7505F" w:rsidRDefault="00A7505F" w:rsidP="00A7505F">
      <w:bookmarkStart w:id="72" w:name="DR_6bcaa66e6e03d42d11d9a0a9cdf7_b"/>
      <w:bookmarkEnd w:id="7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42E6BC56" w14:textId="77777777" w:rsidR="00A7505F" w:rsidRDefault="00A7505F" w:rsidP="00A7505F">
      <w:bookmarkStart w:id="73" w:name="DR_4e476f8cd5a6fb9e3065b054e667_b"/>
      <w:bookmarkEnd w:id="7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69D4B7A5" w14:textId="77777777" w:rsidR="00A7505F" w:rsidRDefault="00A7505F" w:rsidP="00A7505F">
      <w:bookmarkStart w:id="74" w:name="DR_7e587dee15b0b174574aaeaeb4d9_b"/>
      <w:bookmarkEnd w:id="7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8741850" w14:textId="77777777" w:rsidR="00A7505F" w:rsidRDefault="00A7505F" w:rsidP="00A7505F">
      <w:bookmarkStart w:id="75" w:name="DR_a984f4f266250f5fc9ec3edd65c8_b"/>
      <w:bookmarkEnd w:id="7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0FFB3215" w14:textId="77777777" w:rsidR="00A7505F" w:rsidRDefault="00A7505F" w:rsidP="00A7505F">
      <w:bookmarkStart w:id="76" w:name="DR_a89677340b041dbcc4383d688b0f_b"/>
      <w:bookmarkEnd w:id="7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7D6B85D" w14:textId="77777777" w:rsidR="00A7505F" w:rsidRDefault="00A7505F" w:rsidP="00A7505F">
      <w:bookmarkStart w:id="77" w:name="DR_02f109f022851af4eeef37472646_b"/>
      <w:bookmarkEnd w:id="7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77"/>
    <w:p w14:paraId="79281FF4" w14:textId="236B835B" w:rsidR="00A7505F" w:rsidRDefault="00A7505F">
      <w:pPr>
        <w:spacing w:after="160" w:line="259" w:lineRule="auto"/>
        <w:ind w:firstLine="0"/>
      </w:pPr>
      <w:r>
        <w:br w:type="page"/>
      </w:r>
    </w:p>
    <w:p w14:paraId="1FFDD1E2" w14:textId="77777777" w:rsidR="00A7505F" w:rsidRDefault="00A7505F" w:rsidP="00A7505F">
      <w:pPr>
        <w:pStyle w:val="1"/>
      </w:pPr>
      <w:bookmarkStart w:id="78" w:name="DR_7f1749840ed361248e86132500a2_t"/>
      <w:bookmarkStart w:id="79" w:name="_Toc242619486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8</w:t>
      </w:r>
      <w:bookmarkEnd w:id="78"/>
      <w:bookmarkEnd w:id="79"/>
    </w:p>
    <w:p w14:paraId="5A56E9D1" w14:textId="77777777" w:rsidR="00A7505F" w:rsidRDefault="00A7505F" w:rsidP="00A7505F">
      <w:bookmarkStart w:id="80" w:name="DR_0923ef7e6035b871ea5a8cb46c2d_b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A88C1F6" w14:textId="71B3895A" w:rsidR="00A7505F" w:rsidRDefault="00A7505F" w:rsidP="00A7505F">
      <w:bookmarkStart w:id="81" w:name="DR_b6794d88a6e979eee3b177905ad2_b"/>
      <w:bookmarkEnd w:id="80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B94FE5" w14:textId="77777777" w:rsidR="00A7505F" w:rsidRDefault="00A7505F" w:rsidP="00A7505F">
      <w:bookmarkStart w:id="82" w:name="DR_a845aab7c2762348ebcac39d98d8_b"/>
      <w:bookmarkEnd w:id="81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0CE480F9" w14:textId="77777777" w:rsidR="00A7505F" w:rsidRDefault="00A7505F" w:rsidP="00A7505F">
      <w:bookmarkStart w:id="83" w:name="DR_b21fd381c9cd792b7e413d2d4ece_b"/>
      <w:bookmarkEnd w:id="82"/>
      <w:r>
        <w:rPr>
          <w:rFonts w:hint="eastAsia"/>
        </w:rPr>
        <w:t>未发生变化的内容保留在上一版文档副本中，包括图片、公式和相邻段落。保存新版本以后检查原始资源的字节、公式读回结果以及引用关系，以判断这次更新有没有改变本来不应改变的对象。</w:t>
      </w:r>
    </w:p>
    <w:p w14:paraId="39408A4F" w14:textId="77777777" w:rsidR="00A7505F" w:rsidRDefault="00A7505F" w:rsidP="00A7505F">
      <w:bookmarkStart w:id="84" w:name="DR_6170ae810e08f19dfeb36b745dbf_b"/>
      <w:bookmarkEnd w:id="83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2C82CCE9" w14:textId="77777777" w:rsidR="00A7505F" w:rsidRDefault="00A7505F" w:rsidP="00A7505F">
      <w:bookmarkStart w:id="85" w:name="DR_3280a1d21a0aaced39da89fb399a_b"/>
      <w:bookmarkEnd w:id="84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767632C" w14:textId="77777777" w:rsidR="00A7505F" w:rsidRDefault="00A7505F" w:rsidP="00A7505F">
      <w:bookmarkStart w:id="86" w:name="DR_accab8a2baad99027dcefea989e1_b"/>
      <w:bookmarkEnd w:id="85"/>
      <w:r>
        <w:rPr>
          <w:rFonts w:hint="eastAsia"/>
        </w:rPr>
        <w:t>每次试验都写入新的输出目录，上一版文档与输入文件保持不变。生成过程记录每一阶段的耗时，并在保存重开后核对内容、公式编号、表格数据和图片，最后检查完整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318916B" w14:textId="77777777" w:rsidR="00A7505F" w:rsidRDefault="00A7505F" w:rsidP="00A7505F">
      <w:bookmarkStart w:id="87" w:name="DR_7463355322ea433fb8206a8e903e_b"/>
      <w:bookmarkEnd w:id="86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87"/>
    <w:p w14:paraId="6E9AFD0B" w14:textId="64545A49" w:rsidR="00A46F3C" w:rsidRDefault="00A46F3C"/>
    <w:sectPr w:rsidR="00A46F3C" w:rsidSect="005563BD">
      <w:headerReference w:type="default" r:id="rId14"/>
      <w:footerReference w:type="default" r:id="rId15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5FD1C" w14:textId="77777777" w:rsidR="00A7505F" w:rsidRDefault="00A7505F" w:rsidP="005563BD">
      <w:pPr>
        <w:spacing w:after="0" w:line="240" w:lineRule="auto"/>
      </w:pPr>
      <w:r>
        <w:separator/>
      </w:r>
    </w:p>
  </w:endnote>
  <w:endnote w:type="continuationSeparator" w:id="0">
    <w:p w14:paraId="35FCB8C6" w14:textId="77777777" w:rsidR="00A7505F" w:rsidRDefault="00A7505F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E484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904E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FDA20" w14:textId="77777777" w:rsidR="00A7505F" w:rsidRDefault="00A7505F" w:rsidP="005563BD">
      <w:pPr>
        <w:spacing w:after="0" w:line="240" w:lineRule="auto"/>
      </w:pPr>
      <w:r>
        <w:separator/>
      </w:r>
    </w:p>
  </w:footnote>
  <w:footnote w:type="continuationSeparator" w:id="0">
    <w:p w14:paraId="4429C80E" w14:textId="77777777" w:rsidR="00A7505F" w:rsidRDefault="00A7505F" w:rsidP="0055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BF2F" w14:textId="59E730CD" w:rsidR="005563BD" w:rsidRDefault="00A7505F">
    <w:pPr>
      <w:pStyle w:val="a5"/>
    </w:pPr>
    <w:r>
      <w:rPr>
        <w:rFonts w:hint="eastAsia"/>
      </w:rPr>
      <w:t>增量写入实验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9D32" w14:textId="09144BA4" w:rsidR="005563BD" w:rsidRDefault="00A7505F">
    <w:pPr>
      <w:pStyle w:val="a5"/>
    </w:pPr>
    <w:r>
      <w:rPr>
        <w:rFonts w:hint="eastAsia"/>
      </w:rPr>
      <w:t>增量写入实验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5F"/>
    <w:rsid w:val="005563BD"/>
    <w:rsid w:val="009C566F"/>
    <w:rsid w:val="00A46F3C"/>
    <w:rsid w:val="00A7505F"/>
    <w:rsid w:val="00BC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4E5223F"/>
  <w15:chartTrackingRefBased/>
  <w15:docId w15:val="{055FA3B1-FADD-4260-BF70-EDAC8251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Hyperlink"/>
    <w:basedOn w:val="a0"/>
    <w:uiPriority w:val="99"/>
    <w:unhideWhenUsed/>
    <w:rsid w:val="009C56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wm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probes\2026-10-11-incremental-export\fixture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D7F80D6CB54A24919BD11C09D21E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7DED8D-6DD8-4B38-AECD-3C52ED3DB2F4}"/>
      </w:docPartPr>
      <w:docPartBody>
        <w:p w:rsidR="00281ED0" w:rsidRDefault="00281ED0">
          <w:pPr>
            <w:pStyle w:val="61D7F80D6CB54A24919BD11C09D21E1E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0"/>
    <w:rsid w:val="0028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1D7F80D6CB54A24919BD11C09D21E1E">
    <w:name w:val="61D7F80D6CB54A24919BD11C09D21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10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3</cp:revision>
  <dcterms:created xsi:type="dcterms:W3CDTF">2026-10-11T05:57:00Z</dcterms:created>
  <dcterms:modified xsi:type="dcterms:W3CDTF">2026-10-11T05:57:00Z</dcterms:modified>
</cp:coreProperties>
</file>